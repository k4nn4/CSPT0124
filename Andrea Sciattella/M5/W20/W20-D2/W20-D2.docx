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CB920" w14:textId="77777777" w:rsidR="004E1C03" w:rsidRDefault="004E1C03" w:rsidP="004E1C03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0F43069" wp14:editId="32F1D5F5">
                <wp:simplePos x="0" y="0"/>
                <wp:positionH relativeFrom="page">
                  <wp:posOffset>4605655</wp:posOffset>
                </wp:positionH>
                <wp:positionV relativeFrom="page">
                  <wp:posOffset>1068282</wp:posOffset>
                </wp:positionV>
                <wp:extent cx="2377440" cy="2377440"/>
                <wp:effectExtent l="0" t="0" r="3810" b="3810"/>
                <wp:wrapNone/>
                <wp:docPr id="210422436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2377440"/>
                          <a:chOff x="0" y="0"/>
                          <a:chExt cx="2377440" cy="2377440"/>
                        </a:xfrm>
                      </wpg:grpSpPr>
                      <wps:wsp>
                        <wps:cNvPr id="1761757031" name="Oval 2"/>
                        <wps:cNvSpPr/>
                        <wps:spPr>
                          <a:xfrm>
                            <a:off x="0" y="0"/>
                            <a:ext cx="2377440" cy="237744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0401178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71" b="8222"/>
                          <a:stretch/>
                        </pic:blipFill>
                        <pic:spPr bwMode="auto">
                          <a:xfrm>
                            <a:off x="135466" y="59267"/>
                            <a:ext cx="2135505" cy="2277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DAFC39" id="Group 6" o:spid="_x0000_s1026" style="position:absolute;margin-left:362.65pt;margin-top:84.1pt;width:187.2pt;height:187.2pt;z-index:-251658240;mso-position-horizontal-relative:page;mso-position-vertical-relative:page" coordsize="23774,23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">
                <v:oval id="Oval 2" o:spid="_x0000_s1027" style="position:absolute;width:23774;height:237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" fillcolor="white [3212]" stroked="f" strokeweight="1pt">
                  <v:stroke joinstyle="miter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left:1354;top:592;width:21355;height:22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">
                  <v:imagedata r:id="rId9" o:title="" croptop="6141f" cropbottom="5388f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3" behindDoc="1" locked="0" layoutInCell="1" allowOverlap="1" wp14:anchorId="02A9D91F" wp14:editId="48FB3352">
                <wp:simplePos x="0" y="0"/>
                <wp:positionH relativeFrom="page">
                  <wp:posOffset>-1</wp:posOffset>
                </wp:positionH>
                <wp:positionV relativeFrom="page">
                  <wp:posOffset>8467</wp:posOffset>
                </wp:positionV>
                <wp:extent cx="5799667" cy="10083800"/>
                <wp:effectExtent l="0" t="0" r="0" b="0"/>
                <wp:wrapNone/>
                <wp:docPr id="10420809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9667" cy="10083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CF135" id="Rectangle 4" o:spid="_x0000_s1026" style="position:absolute;margin-left:0;margin-top:.65pt;width:456.65pt;height:794pt;z-index:-2516623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" fillcolor="#f2f2f2 [3052]" stroked="f" strokeweight="1pt">
                <w10:wrap anchorx="page" anchory="page"/>
              </v:rect>
            </w:pict>
          </mc:Fallback>
        </mc:AlternateContent>
      </w:r>
    </w:p>
    <w:p w14:paraId="2F16DB97" w14:textId="77777777" w:rsidR="004E1C03" w:rsidRPr="004E1C03" w:rsidRDefault="004E1C03" w:rsidP="0021336D">
      <w:pPr>
        <w:jc w:val="center"/>
      </w:pPr>
    </w:p>
    <w:p w14:paraId="1AF2F6F7" w14:textId="77777777" w:rsidR="004E1C03" w:rsidRDefault="004E1C03" w:rsidP="004E1C03"/>
    <w:p w14:paraId="75F923AA" w14:textId="77777777" w:rsidR="004E1C03" w:rsidRDefault="004E1C03" w:rsidP="004E1C03"/>
    <w:p w14:paraId="71DA2AF7" w14:textId="77777777" w:rsidR="00CD2391" w:rsidRPr="006A2377" w:rsidRDefault="008153A4" w:rsidP="006A2377">
      <w:pPr>
        <w:pStyle w:val="Titolo"/>
      </w:pPr>
      <w:r>
        <w:t>Report Esercizio</w:t>
      </w:r>
    </w:p>
    <w:p w14:paraId="59AF2975" w14:textId="681DEF94" w:rsidR="004E1C03" w:rsidRPr="004E1C03" w:rsidRDefault="00D16C89" w:rsidP="006A2377">
      <w:pPr>
        <w:pStyle w:val="Sottotitolo"/>
      </w:pPr>
      <w:r>
        <w:t>W20-D2</w:t>
      </w:r>
      <w:r w:rsidR="004E1C03">
        <w:tab/>
      </w:r>
    </w:p>
    <w:p w14:paraId="2FD664B7" w14:textId="77777777" w:rsidR="004E1C03" w:rsidRDefault="004E1C03" w:rsidP="004E1C03"/>
    <w:p w14:paraId="4EE299F2" w14:textId="77777777" w:rsidR="004E1C03" w:rsidRDefault="004E1C03" w:rsidP="004E1C03"/>
    <w:p w14:paraId="6638AE1B" w14:textId="77777777" w:rsidR="004E1C03" w:rsidRDefault="004E1C03" w:rsidP="004E1C03"/>
    <w:p w14:paraId="277C2FCE" w14:textId="77777777" w:rsidR="004E1C03" w:rsidRDefault="004E1C03" w:rsidP="004E1C03"/>
    <w:p w14:paraId="6242BE30" w14:textId="77777777" w:rsidR="004E1C03" w:rsidRDefault="004E1C03" w:rsidP="004E1C03"/>
    <w:p w14:paraId="358714CD" w14:textId="77777777" w:rsidR="004E1C03" w:rsidRDefault="004E1C03" w:rsidP="004E1C03"/>
    <w:p w14:paraId="1A35BC64" w14:textId="77777777" w:rsidR="004E1C03" w:rsidRDefault="004E1C03" w:rsidP="004E1C03"/>
    <w:p w14:paraId="1A88F97C" w14:textId="77777777" w:rsidR="004E1C03" w:rsidRDefault="004E1C03" w:rsidP="004E1C03"/>
    <w:p w14:paraId="13D7C385" w14:textId="77777777" w:rsidR="004E1C03" w:rsidRDefault="004E1C03" w:rsidP="004E1C03"/>
    <w:p w14:paraId="57748501" w14:textId="77777777" w:rsidR="004E1C03" w:rsidRDefault="004E1C03" w:rsidP="004E1C03"/>
    <w:p w14:paraId="2C1F6057" w14:textId="77777777" w:rsidR="004E1C03" w:rsidRDefault="004E1C03" w:rsidP="004E1C03"/>
    <w:p w14:paraId="4ABFAF70" w14:textId="77777777" w:rsidR="004E1C03" w:rsidRDefault="004E1C03" w:rsidP="004E1C03"/>
    <w:p w14:paraId="36BA409E" w14:textId="77777777" w:rsidR="004E1C03" w:rsidRDefault="004E1C03" w:rsidP="004E1C03"/>
    <w:p w14:paraId="224DBA94" w14:textId="77777777" w:rsidR="004E1C03" w:rsidRDefault="004E1C03" w:rsidP="004E1C03"/>
    <w:p w14:paraId="1AFB76B1" w14:textId="77777777" w:rsidR="004E1C03" w:rsidRDefault="004E1C03" w:rsidP="006A2377">
      <w:pPr>
        <w:ind w:left="-72"/>
      </w:pPr>
      <w:r>
        <w:rPr>
          <w:noProof/>
        </w:rPr>
        <mc:AlternateContent>
          <mc:Choice Requires="wps">
            <w:drawing>
              <wp:inline distT="0" distB="0" distL="0" distR="0" wp14:anchorId="67ECA3B3" wp14:editId="7C50E716">
                <wp:extent cx="1744133" cy="0"/>
                <wp:effectExtent l="38100" t="114300" r="85090" b="57150"/>
                <wp:docPr id="103903000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413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1311373" id="Straight Connector 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37.3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" strokecolor="#0e2841 [3215]" strokeweight="3pt">
                <v:stroke joinstyle="miter"/>
                <v:shadow on="t" color="black" opacity="26214f" origin="-.5,.5" offset=".74836mm,-.74836mm"/>
                <w10:anchorlock/>
              </v:line>
            </w:pict>
          </mc:Fallback>
        </mc:AlternateContent>
      </w:r>
    </w:p>
    <w:p w14:paraId="3C051D3F" w14:textId="77777777" w:rsidR="004E1C03" w:rsidRPr="008153A4" w:rsidRDefault="008153A4" w:rsidP="004E1C03">
      <w:pPr>
        <w:rPr>
          <w:b/>
          <w:bCs/>
          <w:sz w:val="24"/>
          <w:szCs w:val="24"/>
          <w:lang w:val="it-IT"/>
        </w:rPr>
      </w:pPr>
      <w:r w:rsidRPr="008153A4">
        <w:rPr>
          <w:b/>
          <w:bCs/>
          <w:sz w:val="24"/>
          <w:szCs w:val="24"/>
          <w:lang w:val="it-IT"/>
        </w:rPr>
        <w:t>Redatto da Andrea Sciattella</w:t>
      </w:r>
    </w:p>
    <w:p w14:paraId="2B3FD587" w14:textId="4D79183F" w:rsidR="004E1C03" w:rsidRPr="008153A4" w:rsidRDefault="00D16C89" w:rsidP="004E1C03">
      <w:pPr>
        <w:rPr>
          <w:lang w:val="it-IT"/>
        </w:rPr>
      </w:pPr>
      <w:r>
        <w:rPr>
          <w:lang w:val="it-IT"/>
        </w:rPr>
        <w:t>02</w:t>
      </w:r>
      <w:r w:rsidR="008153A4" w:rsidRPr="008153A4">
        <w:rPr>
          <w:lang w:val="it-IT"/>
        </w:rPr>
        <w:t>/0</w:t>
      </w:r>
      <w:r>
        <w:rPr>
          <w:lang w:val="it-IT"/>
        </w:rPr>
        <w:t>7</w:t>
      </w:r>
      <w:r w:rsidR="008153A4" w:rsidRPr="008153A4">
        <w:rPr>
          <w:lang w:val="it-IT"/>
        </w:rPr>
        <w:t>/2024</w:t>
      </w:r>
    </w:p>
    <w:p w14:paraId="4AEF5523" w14:textId="77777777" w:rsidR="004E1C03" w:rsidRPr="008153A4" w:rsidRDefault="004D32B3" w:rsidP="008153A4">
      <w:pPr>
        <w:jc w:val="left"/>
        <w:rPr>
          <w:lang w:val="it-IT"/>
        </w:rPr>
      </w:pPr>
      <w:r w:rsidRPr="008153A4">
        <w:rPr>
          <w:lang w:val="it-IT"/>
        </w:rPr>
        <w:br w:type="page"/>
      </w:r>
    </w:p>
    <w:p w14:paraId="5AA2094A" w14:textId="77777777" w:rsidR="004E1C03" w:rsidRPr="008153A4" w:rsidRDefault="008153A4" w:rsidP="004D32B3">
      <w:pPr>
        <w:pStyle w:val="Titolo1"/>
        <w:rPr>
          <w:lang w:val="it-IT"/>
        </w:rPr>
      </w:pPr>
      <w:r>
        <w:rPr>
          <w:lang w:val="it-IT"/>
        </w:rPr>
        <w:lastRenderedPageBreak/>
        <w:t>Traccia</w:t>
      </w:r>
    </w:p>
    <w:p w14:paraId="4520AC9F" w14:textId="77777777" w:rsidR="00D16C89" w:rsidRDefault="00D16C89" w:rsidP="0021336D">
      <w:pPr>
        <w:rPr>
          <w:lang w:val="it-IT"/>
        </w:rPr>
      </w:pPr>
      <w:r w:rsidRPr="00D16C89">
        <w:rPr>
          <w:lang w:val="it-IT"/>
        </w:rPr>
        <w:t xml:space="preserve">Con riferimento alla figura in slide 4, il sistema B (un database con diversi dischi per lo storage) è stato compromesso interamente da un attaccante che è riuscito a bucare la rete ed accedere al sistema tramite Internet. </w:t>
      </w:r>
    </w:p>
    <w:p w14:paraId="171B79B1" w14:textId="77777777" w:rsidR="00D16C89" w:rsidRDefault="00D16C89" w:rsidP="0021336D">
      <w:pPr>
        <w:rPr>
          <w:lang w:val="it-IT"/>
        </w:rPr>
      </w:pPr>
      <w:r w:rsidRPr="00D16C89">
        <w:rPr>
          <w:lang w:val="it-IT"/>
        </w:rPr>
        <w:t xml:space="preserve">L’attacco è attualmente in corso e siete parte del team di CSIRT. </w:t>
      </w:r>
    </w:p>
    <w:p w14:paraId="5DC4DDA4" w14:textId="77777777" w:rsidR="00D16C89" w:rsidRDefault="00D16C89" w:rsidP="0021336D">
      <w:pPr>
        <w:rPr>
          <w:lang w:val="it-IT"/>
        </w:rPr>
      </w:pPr>
      <w:r w:rsidRPr="00D16C89">
        <w:rPr>
          <w:lang w:val="it-IT"/>
        </w:rPr>
        <w:t>Rispondere ai seguenti quesiti</w:t>
      </w:r>
      <w:r>
        <w:rPr>
          <w:lang w:val="it-IT"/>
        </w:rPr>
        <w:t>:</w:t>
      </w:r>
    </w:p>
    <w:p w14:paraId="1540BDCF" w14:textId="77777777" w:rsidR="00D16C89" w:rsidRDefault="00D16C89" w:rsidP="00D16C89">
      <w:pPr>
        <w:pStyle w:val="Paragrafoelenco"/>
        <w:numPr>
          <w:ilvl w:val="0"/>
          <w:numId w:val="2"/>
        </w:numPr>
        <w:rPr>
          <w:lang w:val="it-IT"/>
        </w:rPr>
      </w:pPr>
      <w:r w:rsidRPr="00D16C89">
        <w:rPr>
          <w:lang w:val="it-IT"/>
        </w:rPr>
        <w:t xml:space="preserve">Mostrate le tecniche di: </w:t>
      </w:r>
    </w:p>
    <w:p w14:paraId="2AEA25D7" w14:textId="6712CBCB" w:rsidR="00D16C89" w:rsidRDefault="00D16C89" w:rsidP="00D16C89">
      <w:pPr>
        <w:pStyle w:val="Paragrafoelenco"/>
        <w:numPr>
          <w:ilvl w:val="0"/>
          <w:numId w:val="3"/>
        </w:numPr>
        <w:rPr>
          <w:lang w:val="it-IT"/>
        </w:rPr>
      </w:pPr>
      <w:r w:rsidRPr="00D16C89">
        <w:rPr>
          <w:lang w:val="it-IT"/>
        </w:rPr>
        <w:t>Isolamento</w:t>
      </w:r>
      <w:r>
        <w:rPr>
          <w:lang w:val="it-IT"/>
        </w:rPr>
        <w:t>,</w:t>
      </w:r>
    </w:p>
    <w:p w14:paraId="6F75304B" w14:textId="77777777" w:rsidR="00D16C89" w:rsidRDefault="00D16C89" w:rsidP="00D16C89">
      <w:pPr>
        <w:pStyle w:val="Paragrafoelenco"/>
        <w:numPr>
          <w:ilvl w:val="0"/>
          <w:numId w:val="3"/>
        </w:numPr>
        <w:rPr>
          <w:lang w:val="it-IT"/>
        </w:rPr>
      </w:pPr>
      <w:r w:rsidRPr="00D16C89">
        <w:rPr>
          <w:lang w:val="it-IT"/>
        </w:rPr>
        <w:t>Rimozione del sistema B infett</w:t>
      </w:r>
      <w:r>
        <w:rPr>
          <w:lang w:val="it-IT"/>
        </w:rPr>
        <w:t>o.</w:t>
      </w:r>
    </w:p>
    <w:p w14:paraId="154B331A" w14:textId="4E28183D" w:rsidR="006A2377" w:rsidRDefault="00D16C89" w:rsidP="00D16C89">
      <w:pPr>
        <w:pStyle w:val="Paragrafoelenco"/>
        <w:numPr>
          <w:ilvl w:val="0"/>
          <w:numId w:val="2"/>
        </w:numPr>
        <w:rPr>
          <w:lang w:val="it-IT"/>
        </w:rPr>
      </w:pPr>
      <w:r w:rsidRPr="00D16C89">
        <w:rPr>
          <w:lang w:val="it-IT"/>
        </w:rPr>
        <w:t>Spiegate la differenza tra Purge e Destroy per l’eliminazione delle informazioni sensibili prima di procedere allo smaltimento dei dischi compromessi. Indicare anche Clear</w:t>
      </w:r>
      <w:r>
        <w:rPr>
          <w:lang w:val="it-IT"/>
        </w:rPr>
        <w:t>.</w:t>
      </w:r>
    </w:p>
    <w:p w14:paraId="71164D1E" w14:textId="0B3C293C" w:rsidR="00D16C89" w:rsidRPr="00D16C89" w:rsidRDefault="00D16C89" w:rsidP="00D16C89">
      <w:pPr>
        <w:rPr>
          <w:lang w:val="it-IT"/>
        </w:rPr>
      </w:pPr>
      <w:r w:rsidRPr="00D16C89">
        <w:rPr>
          <w:noProof/>
          <w:lang w:val="it-IT"/>
        </w:rPr>
        <w:drawing>
          <wp:inline distT="0" distB="0" distL="0" distR="0" wp14:anchorId="1E0699CC" wp14:editId="0119A8B3">
            <wp:extent cx="4963218" cy="2314898"/>
            <wp:effectExtent l="0" t="0" r="8890" b="9525"/>
            <wp:docPr id="799244421" name="Immagine 1" descr="Immagine che contiene diagramma, testo, line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44421" name="Immagine 1" descr="Immagine che contiene diagramma, testo, linea, Pian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4EB8" w14:textId="77777777" w:rsidR="00D16C89" w:rsidRDefault="00D16C89" w:rsidP="00D16C89">
      <w:pPr>
        <w:rPr>
          <w:lang w:val="it-IT"/>
        </w:rPr>
      </w:pPr>
    </w:p>
    <w:p w14:paraId="344BA6DA" w14:textId="77777777" w:rsidR="00D16C89" w:rsidRDefault="00D16C89" w:rsidP="00D16C89">
      <w:pPr>
        <w:rPr>
          <w:lang w:val="it-IT"/>
        </w:rPr>
      </w:pPr>
    </w:p>
    <w:p w14:paraId="0ADD95D5" w14:textId="77777777" w:rsidR="00D16C89" w:rsidRDefault="00D16C89" w:rsidP="00D16C89">
      <w:pPr>
        <w:rPr>
          <w:lang w:val="it-IT"/>
        </w:rPr>
      </w:pPr>
    </w:p>
    <w:p w14:paraId="1EBC1221" w14:textId="77777777" w:rsidR="00D16C89" w:rsidRDefault="00D16C89" w:rsidP="00D16C89">
      <w:pPr>
        <w:rPr>
          <w:lang w:val="it-IT"/>
        </w:rPr>
      </w:pPr>
    </w:p>
    <w:p w14:paraId="5FF44F9B" w14:textId="77777777" w:rsidR="00D16C89" w:rsidRDefault="00D16C89" w:rsidP="00D16C89">
      <w:pPr>
        <w:rPr>
          <w:lang w:val="it-IT"/>
        </w:rPr>
      </w:pPr>
    </w:p>
    <w:p w14:paraId="672A70CC" w14:textId="77777777" w:rsidR="00D16C89" w:rsidRDefault="00D16C89" w:rsidP="00D16C89">
      <w:pPr>
        <w:rPr>
          <w:lang w:val="it-IT"/>
        </w:rPr>
      </w:pPr>
    </w:p>
    <w:p w14:paraId="4F7FDD1B" w14:textId="77777777" w:rsidR="00D16C89" w:rsidRDefault="00D16C89" w:rsidP="00D16C89">
      <w:pPr>
        <w:rPr>
          <w:lang w:val="it-IT"/>
        </w:rPr>
      </w:pPr>
    </w:p>
    <w:p w14:paraId="611473C3" w14:textId="77777777" w:rsidR="00D16C89" w:rsidRDefault="00D16C89" w:rsidP="00D16C89">
      <w:pPr>
        <w:rPr>
          <w:lang w:val="it-IT"/>
        </w:rPr>
      </w:pPr>
    </w:p>
    <w:p w14:paraId="7183E87E" w14:textId="77777777" w:rsidR="00D16C89" w:rsidRDefault="00D16C89" w:rsidP="00D16C89">
      <w:pPr>
        <w:rPr>
          <w:lang w:val="it-IT"/>
        </w:rPr>
      </w:pPr>
    </w:p>
    <w:p w14:paraId="540626D7" w14:textId="2B16DB00" w:rsidR="00D16C89" w:rsidRPr="008153A4" w:rsidRDefault="00D16C89" w:rsidP="00D16C89">
      <w:pPr>
        <w:pStyle w:val="Titolo1"/>
        <w:rPr>
          <w:lang w:val="it-IT"/>
        </w:rPr>
      </w:pPr>
      <w:r>
        <w:rPr>
          <w:lang w:val="it-IT"/>
        </w:rPr>
        <w:lastRenderedPageBreak/>
        <w:t>Svolgimento esercizio</w:t>
      </w:r>
    </w:p>
    <w:p w14:paraId="0914A3DF" w14:textId="77777777" w:rsidR="00D42DDF" w:rsidRDefault="00D16C89" w:rsidP="00D16C89">
      <w:pPr>
        <w:pStyle w:val="NormaleWeb"/>
        <w:rPr>
          <w:rFonts w:asciiTheme="minorHAnsi" w:hAnsiTheme="minorHAnsi" w:cstheme="minorHAnsi"/>
          <w:sz w:val="22"/>
          <w:szCs w:val="22"/>
        </w:rPr>
      </w:pPr>
      <w:r w:rsidRPr="00D16C89">
        <w:rPr>
          <w:rFonts w:asciiTheme="minorHAnsi" w:hAnsiTheme="minorHAnsi" w:cstheme="minorHAnsi"/>
          <w:sz w:val="22"/>
          <w:szCs w:val="22"/>
        </w:rPr>
        <w:t>In una situazione in cui un database</w:t>
      </w:r>
      <w:r w:rsidR="00D42DDF">
        <w:rPr>
          <w:rFonts w:asciiTheme="minorHAnsi" w:hAnsiTheme="minorHAnsi" w:cstheme="minorHAnsi"/>
          <w:sz w:val="22"/>
          <w:szCs w:val="22"/>
        </w:rPr>
        <w:t xml:space="preserve"> </w:t>
      </w:r>
      <w:r w:rsidRPr="00D16C89">
        <w:rPr>
          <w:rFonts w:asciiTheme="minorHAnsi" w:hAnsiTheme="minorHAnsi" w:cstheme="minorHAnsi"/>
          <w:sz w:val="22"/>
          <w:szCs w:val="22"/>
        </w:rPr>
        <w:t xml:space="preserve">è stato compromesso, il team di CSIRT (Computer Security Incident Response Team) deve agire rapidamente per mitigare i danni. </w:t>
      </w:r>
    </w:p>
    <w:p w14:paraId="49B5BB58" w14:textId="72B07711" w:rsidR="00D16C89" w:rsidRPr="00D16C89" w:rsidRDefault="00D42DDF" w:rsidP="00D16C89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Di </w:t>
      </w:r>
      <w:r w:rsidR="00D16C89" w:rsidRPr="00D16C89">
        <w:rPr>
          <w:rFonts w:asciiTheme="minorHAnsi" w:hAnsiTheme="minorHAnsi" w:cstheme="minorHAnsi"/>
          <w:sz w:val="22"/>
          <w:szCs w:val="22"/>
        </w:rPr>
        <w:t xml:space="preserve">seguito vengono descritte le tecniche di isolamento e rimozione del sistema infetto, </w:t>
      </w:r>
      <w:r>
        <w:rPr>
          <w:rFonts w:asciiTheme="minorHAnsi" w:hAnsiTheme="minorHAnsi" w:cstheme="minorHAnsi"/>
          <w:sz w:val="22"/>
          <w:szCs w:val="22"/>
        </w:rPr>
        <w:t>ed infine si distinguono</w:t>
      </w:r>
      <w:r w:rsidR="00D16C89" w:rsidRPr="00D16C89">
        <w:rPr>
          <w:rFonts w:asciiTheme="minorHAnsi" w:hAnsiTheme="minorHAnsi" w:cstheme="minorHAnsi"/>
          <w:sz w:val="22"/>
          <w:szCs w:val="22"/>
        </w:rPr>
        <w:t xml:space="preserve"> le differenze tra </w:t>
      </w:r>
      <w:r>
        <w:rPr>
          <w:rFonts w:asciiTheme="minorHAnsi" w:hAnsiTheme="minorHAnsi" w:cstheme="minorHAnsi"/>
          <w:sz w:val="22"/>
          <w:szCs w:val="22"/>
        </w:rPr>
        <w:t xml:space="preserve">Clear, Purge &amp; Destroy </w:t>
      </w:r>
      <w:r w:rsidR="00D16C89" w:rsidRPr="00D16C89">
        <w:rPr>
          <w:rFonts w:asciiTheme="minorHAnsi" w:hAnsiTheme="minorHAnsi" w:cstheme="minorHAnsi"/>
          <w:sz w:val="22"/>
          <w:szCs w:val="22"/>
        </w:rPr>
        <w:t>per l'eliminazione delle informazioni sensibili.</w:t>
      </w:r>
    </w:p>
    <w:p w14:paraId="5BE106E5" w14:textId="423DB095" w:rsidR="00D16C89" w:rsidRPr="00D16C89" w:rsidRDefault="00D16C89" w:rsidP="00D42DDF">
      <w:pPr>
        <w:pStyle w:val="Titolo3"/>
        <w:numPr>
          <w:ilvl w:val="0"/>
          <w:numId w:val="7"/>
        </w:numPr>
        <w:rPr>
          <w:rFonts w:cstheme="minorHAnsi"/>
          <w:lang w:val="it-IT"/>
        </w:rPr>
      </w:pPr>
      <w:r w:rsidRPr="00D16C89">
        <w:rPr>
          <w:rFonts w:cstheme="minorHAnsi"/>
          <w:lang w:val="it-IT"/>
        </w:rPr>
        <w:t>Tecniche di Isolamento</w:t>
      </w:r>
    </w:p>
    <w:p w14:paraId="62D2568E" w14:textId="5B8BD6CF" w:rsidR="00D16C89" w:rsidRPr="00D16C89" w:rsidRDefault="00D16C89" w:rsidP="00D16C89">
      <w:pPr>
        <w:pStyle w:val="NormaleWeb"/>
        <w:rPr>
          <w:rFonts w:asciiTheme="minorHAnsi" w:hAnsiTheme="minorHAnsi" w:cstheme="minorHAnsi"/>
          <w:sz w:val="22"/>
          <w:szCs w:val="22"/>
        </w:rPr>
      </w:pPr>
      <w:r w:rsidRPr="00D16C89">
        <w:rPr>
          <w:rFonts w:asciiTheme="minorHAnsi" w:hAnsiTheme="minorHAnsi" w:cstheme="minorHAnsi"/>
          <w:sz w:val="22"/>
          <w:szCs w:val="22"/>
        </w:rPr>
        <w:t>L'isolamento è il primo passo cruciale per limitare l'impatto di un attacco in corso</w:t>
      </w:r>
      <w:r w:rsidR="008E6A3D">
        <w:rPr>
          <w:rFonts w:asciiTheme="minorHAnsi" w:hAnsiTheme="minorHAnsi" w:cstheme="minorHAnsi"/>
          <w:sz w:val="22"/>
          <w:szCs w:val="22"/>
        </w:rPr>
        <w:t xml:space="preserve"> e</w:t>
      </w:r>
      <w:r w:rsidRPr="00D16C89">
        <w:rPr>
          <w:rFonts w:asciiTheme="minorHAnsi" w:hAnsiTheme="minorHAnsi" w:cstheme="minorHAnsi"/>
          <w:sz w:val="22"/>
          <w:szCs w:val="22"/>
        </w:rPr>
        <w:t xml:space="preserve"> può essere fatto in vari modi:</w:t>
      </w:r>
    </w:p>
    <w:p w14:paraId="3A4F7DD9" w14:textId="77777777" w:rsidR="00D16C89" w:rsidRPr="00D16C89" w:rsidRDefault="00D16C89" w:rsidP="00D16C89">
      <w:pPr>
        <w:pStyle w:val="Normale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Disconnessione dalla rete:</w:t>
      </w:r>
    </w:p>
    <w:p w14:paraId="169BB5C4" w14:textId="77777777" w:rsidR="00D16C89" w:rsidRPr="00D16C89" w:rsidRDefault="00D16C89" w:rsidP="00D16C89">
      <w:pPr>
        <w:numPr>
          <w:ilvl w:val="1"/>
          <w:numId w:val="4"/>
        </w:num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 w:rsidRPr="00D16C89">
        <w:rPr>
          <w:rFonts w:cstheme="minorHAnsi"/>
          <w:lang w:val="it-IT"/>
        </w:rPr>
        <w:t>Disconnettere immediatamente il sistema B dalla rete per impedire ulteriori accessi da parte degli attaccanti e la propagazione dell'attacco ad altri sistemi. Questo può includere la disconnessione fisica dei cavi di rete o la disabilitazione delle interfacce di rete.</w:t>
      </w:r>
    </w:p>
    <w:p w14:paraId="6E98E210" w14:textId="77777777" w:rsidR="00D16C89" w:rsidRPr="00D16C89" w:rsidRDefault="00D16C89" w:rsidP="00D16C89">
      <w:pPr>
        <w:pStyle w:val="Normale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Segmentazione della rete:</w:t>
      </w:r>
    </w:p>
    <w:p w14:paraId="7A25730D" w14:textId="77777777" w:rsidR="00D16C89" w:rsidRPr="00D16C89" w:rsidRDefault="00D16C89" w:rsidP="00D16C89">
      <w:pPr>
        <w:numPr>
          <w:ilvl w:val="1"/>
          <w:numId w:val="4"/>
        </w:num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 w:rsidRPr="00D16C89">
        <w:rPr>
          <w:rFonts w:cstheme="minorHAnsi"/>
          <w:lang w:val="it-IT"/>
        </w:rPr>
        <w:t>Se la disconnessione completa non è possibile, si può isolare il sistema compromesso all'interno di una sottorete separata (quarantena) con accesso limitato solo agli amministratori di sistema per la gestione della crisi.</w:t>
      </w:r>
    </w:p>
    <w:p w14:paraId="09BBA1A7" w14:textId="77777777" w:rsidR="00D16C89" w:rsidRPr="00D16C89" w:rsidRDefault="00D16C89" w:rsidP="00D16C89">
      <w:pPr>
        <w:pStyle w:val="Normale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Utilizzo di firewall:</w:t>
      </w:r>
    </w:p>
    <w:p w14:paraId="4F3DC7CB" w14:textId="77777777" w:rsidR="00D42DDF" w:rsidRDefault="00D16C89" w:rsidP="00D42DDF">
      <w:pPr>
        <w:numPr>
          <w:ilvl w:val="1"/>
          <w:numId w:val="4"/>
        </w:num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 w:rsidRPr="00D16C89">
        <w:rPr>
          <w:rFonts w:cstheme="minorHAnsi"/>
          <w:lang w:val="it-IT"/>
        </w:rPr>
        <w:t>Configurare firewall per bloccare il traffico verso e dal sistema infetto. Questo include la chiusura delle porte non necessarie e il blocco degli indirizzi IP sospetti.</w:t>
      </w:r>
    </w:p>
    <w:p w14:paraId="1DFB0A0A" w14:textId="463D21B1" w:rsidR="00D42DDF" w:rsidRPr="00D42DDF" w:rsidRDefault="00D42DDF" w:rsidP="00D42DDF">
      <w:pPr>
        <w:pStyle w:val="Paragrafoelenco"/>
        <w:numPr>
          <w:ilvl w:val="0"/>
          <w:numId w:val="4"/>
        </w:numPr>
        <w:spacing w:before="100" w:beforeAutospacing="1" w:after="100" w:afterAutospacing="1" w:line="240" w:lineRule="auto"/>
        <w:jc w:val="left"/>
        <w:rPr>
          <w:rStyle w:val="Enfasigrassetto"/>
          <w:rFonts w:eastAsiaTheme="majorEastAsia" w:cstheme="minorHAnsi"/>
          <w:kern w:val="0"/>
          <w:lang w:val="it-IT" w:eastAsia="it-IT"/>
          <w14:ligatures w14:val="none"/>
        </w:rPr>
      </w:pPr>
      <w:r w:rsidRPr="00D42DDF">
        <w:rPr>
          <w:rStyle w:val="Enfasigrassetto"/>
          <w:rFonts w:eastAsiaTheme="majorEastAsia" w:cstheme="minorHAnsi"/>
          <w:kern w:val="0"/>
          <w:lang w:val="it-IT" w:eastAsia="it-IT"/>
          <w14:ligatures w14:val="none"/>
        </w:rPr>
        <w:t>Creazione di una VLAN di Quarantena:</w:t>
      </w:r>
    </w:p>
    <w:p w14:paraId="55C65DAF" w14:textId="2DB0D5BD" w:rsidR="00D42DDF" w:rsidRPr="00D42DDF" w:rsidRDefault="00D42DDF" w:rsidP="00D42DDF">
      <w:pPr>
        <w:numPr>
          <w:ilvl w:val="1"/>
          <w:numId w:val="4"/>
        </w:num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>
        <w:rPr>
          <w:rFonts w:cstheme="minorHAnsi"/>
          <w:lang w:val="it-IT"/>
        </w:rPr>
        <w:t>S</w:t>
      </w:r>
      <w:r w:rsidRPr="00D42DDF">
        <w:rPr>
          <w:rFonts w:cstheme="minorHAnsi"/>
          <w:lang w:val="it-IT"/>
        </w:rPr>
        <w:t>postare il PC infetto in una VLAN di quarantena con accesso limitato. Questa VLAN dovrebbe essere isolata dal resto della rete e consentire solo l'accesso necessario per la gestione e la mitigazione dell’incidente.</w:t>
      </w:r>
    </w:p>
    <w:p w14:paraId="5A355C40" w14:textId="347F5BFB" w:rsidR="00D16C89" w:rsidRPr="00D16C89" w:rsidRDefault="00D16C89" w:rsidP="00D42DDF">
      <w:pPr>
        <w:pStyle w:val="Titolo3"/>
        <w:numPr>
          <w:ilvl w:val="0"/>
          <w:numId w:val="7"/>
        </w:numPr>
        <w:rPr>
          <w:rFonts w:cstheme="minorHAnsi"/>
          <w:lang w:val="it-IT"/>
        </w:rPr>
      </w:pPr>
      <w:r w:rsidRPr="00D16C89">
        <w:rPr>
          <w:rFonts w:cstheme="minorHAnsi"/>
          <w:lang w:val="it-IT"/>
        </w:rPr>
        <w:t>Tecniche di Rimozione del Sistema Infetto</w:t>
      </w:r>
    </w:p>
    <w:p w14:paraId="4C20ED93" w14:textId="7EA2D613" w:rsidR="00D16C89" w:rsidRPr="00D16C89" w:rsidRDefault="00D16C89" w:rsidP="00D16C89">
      <w:pPr>
        <w:pStyle w:val="NormaleWeb"/>
        <w:rPr>
          <w:rFonts w:asciiTheme="minorHAnsi" w:hAnsiTheme="minorHAnsi" w:cstheme="minorHAnsi"/>
          <w:sz w:val="22"/>
          <w:szCs w:val="22"/>
        </w:rPr>
      </w:pPr>
      <w:r w:rsidRPr="00D16C89">
        <w:rPr>
          <w:rFonts w:asciiTheme="minorHAnsi" w:hAnsiTheme="minorHAnsi" w:cstheme="minorHAnsi"/>
          <w:sz w:val="22"/>
          <w:szCs w:val="22"/>
        </w:rPr>
        <w:t>Una volta che il sistema è stato isolato, si può procedere alla rimozione del sistema infetto. I passi tipici includono:</w:t>
      </w:r>
    </w:p>
    <w:p w14:paraId="2646F094" w14:textId="77777777" w:rsidR="00D16C89" w:rsidRPr="00D16C89" w:rsidRDefault="00D16C89" w:rsidP="00D16C89">
      <w:pPr>
        <w:pStyle w:val="Normale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Backup dei dati:</w:t>
      </w:r>
    </w:p>
    <w:p w14:paraId="0A881EE2" w14:textId="16A2AC0C" w:rsidR="00D16C89" w:rsidRPr="00D16C89" w:rsidRDefault="00D16C89" w:rsidP="00D16C89">
      <w:pPr>
        <w:numPr>
          <w:ilvl w:val="1"/>
          <w:numId w:val="5"/>
        </w:num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 w:rsidRPr="00D16C89">
        <w:rPr>
          <w:rFonts w:cstheme="minorHAnsi"/>
          <w:lang w:val="it-IT"/>
        </w:rPr>
        <w:t>Prima di procedere alla rimozione, è fondamentale effettuare</w:t>
      </w:r>
      <w:r w:rsidR="008E6A3D">
        <w:rPr>
          <w:rFonts w:cstheme="minorHAnsi"/>
          <w:lang w:val="it-IT"/>
        </w:rPr>
        <w:t xml:space="preserve"> o utilizzare</w:t>
      </w:r>
      <w:r w:rsidRPr="00D16C89">
        <w:rPr>
          <w:rFonts w:cstheme="minorHAnsi"/>
          <w:lang w:val="it-IT"/>
        </w:rPr>
        <w:t xml:space="preserve"> un backup dei dati ancora integri e non compromessi. Questo backup deve essere </w:t>
      </w:r>
      <w:r w:rsidR="008E6A3D">
        <w:rPr>
          <w:rFonts w:cstheme="minorHAnsi"/>
          <w:lang w:val="it-IT"/>
        </w:rPr>
        <w:t xml:space="preserve">utilizzato </w:t>
      </w:r>
      <w:r w:rsidRPr="00D16C89">
        <w:rPr>
          <w:rFonts w:cstheme="minorHAnsi"/>
          <w:lang w:val="it-IT"/>
        </w:rPr>
        <w:t>in un ambiente sicuro e isolato per prevenire ulteriori compromissioni.</w:t>
      </w:r>
    </w:p>
    <w:p w14:paraId="231571A9" w14:textId="45937E3C" w:rsidR="00D16C89" w:rsidRPr="00D16C89" w:rsidRDefault="00255058" w:rsidP="00D16C89">
      <w:pPr>
        <w:pStyle w:val="Normale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Rimozione completa dalla rete</w:t>
      </w:r>
      <w:r w:rsidR="00D16C89"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:</w:t>
      </w:r>
    </w:p>
    <w:p w14:paraId="08B624A8" w14:textId="659A0CC6" w:rsidR="00D16C89" w:rsidRPr="00255058" w:rsidRDefault="00255058" w:rsidP="00D16C89">
      <w:pPr>
        <w:numPr>
          <w:ilvl w:val="1"/>
          <w:numId w:val="5"/>
        </w:num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>
        <w:rPr>
          <w:rFonts w:cstheme="minorHAnsi"/>
          <w:lang w:val="it-IT"/>
        </w:rPr>
        <w:lastRenderedPageBreak/>
        <w:t>In alternativa dalla creazione di una VLAN di quarantena per il dispositivo infetto, possiamo rimuovere completamente dalla rete il dispositivo, tagliando fuori completamente da internet e quindi anche dalle mani dell’attaccante</w:t>
      </w:r>
      <w:r w:rsidR="00D16C89" w:rsidRPr="00255058">
        <w:rPr>
          <w:rFonts w:cstheme="minorHAnsi"/>
          <w:lang w:val="it-IT"/>
        </w:rPr>
        <w:t>.</w:t>
      </w:r>
    </w:p>
    <w:p w14:paraId="4EA906B7" w14:textId="77777777" w:rsidR="00D16C89" w:rsidRPr="00D16C89" w:rsidRDefault="00D16C89" w:rsidP="00D16C89">
      <w:pPr>
        <w:pStyle w:val="Normale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Pulizia e ripristino:</w:t>
      </w:r>
    </w:p>
    <w:p w14:paraId="45737179" w14:textId="19F72ECC" w:rsidR="00D16C89" w:rsidRDefault="00255058" w:rsidP="00D16C89">
      <w:pPr>
        <w:numPr>
          <w:ilvl w:val="1"/>
          <w:numId w:val="5"/>
        </w:num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>
        <w:rPr>
          <w:rFonts w:cstheme="minorHAnsi"/>
          <w:lang w:val="it-IT"/>
        </w:rPr>
        <w:t>Successivamente</w:t>
      </w:r>
      <w:r w:rsidR="00D16C89" w:rsidRPr="00D16C89">
        <w:rPr>
          <w:rFonts w:cstheme="minorHAnsi"/>
          <w:lang w:val="it-IT"/>
        </w:rPr>
        <w:t xml:space="preserve">, è necessario pulire il sistema da qualsiasi software malevolo. In alcuni casi, potrebbe essere necessario </w:t>
      </w:r>
      <w:r w:rsidR="008E6A3D">
        <w:rPr>
          <w:rFonts w:cstheme="minorHAnsi"/>
          <w:lang w:val="it-IT"/>
        </w:rPr>
        <w:t>azzerare e resettare</w:t>
      </w:r>
      <w:r w:rsidR="00D16C89" w:rsidRPr="00D16C89">
        <w:rPr>
          <w:rFonts w:cstheme="minorHAnsi"/>
          <w:lang w:val="it-IT"/>
        </w:rPr>
        <w:t xml:space="preserve"> il sistema operativo e il software applicativo da zero, utilizzando backup precedenti all'attacco.</w:t>
      </w:r>
      <w:r w:rsidR="008E6A3D">
        <w:rPr>
          <w:rFonts w:cstheme="minorHAnsi"/>
          <w:lang w:val="it-IT"/>
        </w:rPr>
        <w:t xml:space="preserve">   </w:t>
      </w:r>
    </w:p>
    <w:p w14:paraId="64CFC64B" w14:textId="77777777" w:rsidR="008E6A3D" w:rsidRPr="00255058" w:rsidRDefault="008E6A3D" w:rsidP="008E6A3D">
      <w:pPr>
        <w:spacing w:before="100" w:beforeAutospacing="1" w:after="100" w:afterAutospacing="1" w:line="240" w:lineRule="auto"/>
        <w:jc w:val="left"/>
        <w:rPr>
          <w:rStyle w:val="Enfasigrassetto"/>
          <w:rFonts w:eastAsiaTheme="majorEastAsia" w:cstheme="minorHAnsi"/>
          <w:lang w:val="it-IT"/>
        </w:rPr>
      </w:pPr>
    </w:p>
    <w:p w14:paraId="1F15B36A" w14:textId="2B152240" w:rsidR="00D16C89" w:rsidRPr="008E6A3D" w:rsidRDefault="00D16C89" w:rsidP="008E6A3D">
      <w:p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 w:rsidRPr="008E6A3D">
        <w:rPr>
          <w:rStyle w:val="Enfasigrassetto"/>
          <w:rFonts w:eastAsiaTheme="majorEastAsia" w:cstheme="minorHAnsi"/>
        </w:rPr>
        <w:t>Purge, Destroy e Clear:</w:t>
      </w:r>
    </w:p>
    <w:p w14:paraId="1E90A993" w14:textId="77777777" w:rsidR="00D16C89" w:rsidRPr="00D16C89" w:rsidRDefault="00D16C89" w:rsidP="00D16C89">
      <w:pPr>
        <w:pStyle w:val="Normale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Clear:</w:t>
      </w:r>
    </w:p>
    <w:p w14:paraId="2EC62B7E" w14:textId="3E41929C" w:rsidR="00D16C89" w:rsidRPr="00D16C89" w:rsidRDefault="00D16C89" w:rsidP="00D16C89">
      <w:pPr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 w:rsidRPr="00D16C89">
        <w:rPr>
          <w:rFonts w:cstheme="minorHAnsi"/>
          <w:lang w:val="it-IT"/>
        </w:rPr>
        <w:t xml:space="preserve">La procedura di "Clear" implica la sovrascrittura delle informazioni sensibili con </w:t>
      </w:r>
      <w:r w:rsidR="008E6A3D">
        <w:rPr>
          <w:rFonts w:cstheme="minorHAnsi"/>
          <w:lang w:val="it-IT"/>
        </w:rPr>
        <w:t>tecniche “logiche”</w:t>
      </w:r>
      <w:r w:rsidRPr="00D16C89">
        <w:rPr>
          <w:rFonts w:cstheme="minorHAnsi"/>
          <w:lang w:val="it-IT"/>
        </w:rPr>
        <w:t>. Questo metodo è utilizzato per rendere i dati precedenti non recuperabili tramite strumenti software standard</w:t>
      </w:r>
      <w:r w:rsidR="008E6A3D">
        <w:rPr>
          <w:rFonts w:cstheme="minorHAnsi"/>
          <w:lang w:val="it-IT"/>
        </w:rPr>
        <w:t xml:space="preserve"> dove si utilizza una tecnica di sovrascrittura ripetuta o la funzione di “factory reset”</w:t>
      </w:r>
      <w:r w:rsidRPr="00D16C89">
        <w:rPr>
          <w:rFonts w:cstheme="minorHAnsi"/>
          <w:lang w:val="it-IT"/>
        </w:rPr>
        <w:t xml:space="preserve">. </w:t>
      </w:r>
      <w:r w:rsidR="008E6A3D">
        <w:rPr>
          <w:rFonts w:cstheme="minorHAnsi"/>
          <w:lang w:val="it-IT"/>
        </w:rPr>
        <w:t>P</w:t>
      </w:r>
      <w:r w:rsidRPr="00D16C89">
        <w:rPr>
          <w:rFonts w:cstheme="minorHAnsi"/>
          <w:lang w:val="it-IT"/>
        </w:rPr>
        <w:t>uò non essere sufficiente contro attacchi sofisticati che utilizzano tecniche di recupero avanzate.</w:t>
      </w:r>
    </w:p>
    <w:p w14:paraId="037F585E" w14:textId="77777777" w:rsidR="00D16C89" w:rsidRPr="00D16C89" w:rsidRDefault="00D16C89" w:rsidP="00D16C89">
      <w:pPr>
        <w:pStyle w:val="Normale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Purge:</w:t>
      </w:r>
    </w:p>
    <w:p w14:paraId="476DCE96" w14:textId="1EB4618E" w:rsidR="00D16C89" w:rsidRPr="00D16C89" w:rsidRDefault="00D16C89" w:rsidP="00D16C89">
      <w:pPr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 w:rsidRPr="00D16C89">
        <w:rPr>
          <w:rFonts w:cstheme="minorHAnsi"/>
          <w:lang w:val="it-IT"/>
        </w:rPr>
        <w:t>La procedura di "Purge" va oltre il "Clear" e coinvolge tecniche più avanzate per rendere i dati irrecuperabili, inclusa la sovrascrittura multipla dei dati</w:t>
      </w:r>
      <w:r w:rsidR="008E6A3D">
        <w:rPr>
          <w:rFonts w:cstheme="minorHAnsi"/>
          <w:lang w:val="it-IT"/>
        </w:rPr>
        <w:t xml:space="preserve"> e tecniche fisiche aventi forti magneti per rendere inaccessibili i dati</w:t>
      </w:r>
      <w:r w:rsidRPr="00D16C89">
        <w:rPr>
          <w:rFonts w:cstheme="minorHAnsi"/>
          <w:lang w:val="it-IT"/>
        </w:rPr>
        <w:t>. Questo metodo è più sicuro rispetto al "Clear" e mira a prevenire il recupero delle informazioni anche con strumenti avanzati di recupero dati.</w:t>
      </w:r>
    </w:p>
    <w:p w14:paraId="5A9B326C" w14:textId="77777777" w:rsidR="00D16C89" w:rsidRPr="00D16C89" w:rsidRDefault="00D16C89" w:rsidP="00D16C89">
      <w:pPr>
        <w:pStyle w:val="Normale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D16C89">
        <w:rPr>
          <w:rStyle w:val="Enfasigrassetto"/>
          <w:rFonts w:asciiTheme="minorHAnsi" w:eastAsiaTheme="majorEastAsia" w:hAnsiTheme="minorHAnsi" w:cstheme="minorHAnsi"/>
          <w:sz w:val="22"/>
          <w:szCs w:val="22"/>
        </w:rPr>
        <w:t>Destroy:</w:t>
      </w:r>
    </w:p>
    <w:p w14:paraId="0EEA4296" w14:textId="77777777" w:rsidR="00D16C89" w:rsidRPr="00D16C89" w:rsidRDefault="00D16C89" w:rsidP="00D16C89">
      <w:pPr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rFonts w:cstheme="minorHAnsi"/>
          <w:lang w:val="it-IT"/>
        </w:rPr>
      </w:pPr>
      <w:r w:rsidRPr="00D16C89">
        <w:rPr>
          <w:rFonts w:cstheme="minorHAnsi"/>
          <w:lang w:val="it-IT"/>
        </w:rPr>
        <w:t>La procedura di "Destroy" implica la distruzione fisica del supporto di memorizzazione. Questo può essere fatto tramite degaussing (demagnetizzazione), frantumazione, o altre tecniche che rendono fisicamente inutilizzabili i dischi. Questo metodo garantisce che i dati non possano essere recuperati in alcun modo.</w:t>
      </w:r>
    </w:p>
    <w:p w14:paraId="3A2C0225" w14:textId="77777777" w:rsidR="00D16C89" w:rsidRPr="00D16C89" w:rsidRDefault="00D16C89" w:rsidP="00D16C89">
      <w:pPr>
        <w:rPr>
          <w:lang w:val="it-IT"/>
        </w:rPr>
      </w:pPr>
    </w:p>
    <w:sectPr w:rsidR="00D16C89" w:rsidRPr="00D16C89" w:rsidSect="00A8471F">
      <w:headerReference w:type="default" r:id="rId11"/>
      <w:footerReference w:type="default" r:id="rId12"/>
      <w:pgSz w:w="12240" w:h="15840" w:code="1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89EA4E" w14:textId="77777777" w:rsidR="001E5597" w:rsidRDefault="001E5597" w:rsidP="006A2377">
      <w:pPr>
        <w:spacing w:after="0" w:line="240" w:lineRule="auto"/>
      </w:pPr>
      <w:r>
        <w:separator/>
      </w:r>
    </w:p>
  </w:endnote>
  <w:endnote w:type="continuationSeparator" w:id="0">
    <w:p w14:paraId="051040C7" w14:textId="77777777" w:rsidR="001E5597" w:rsidRDefault="001E5597" w:rsidP="006A23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744D89" w14:textId="77777777" w:rsidR="006A2377" w:rsidRPr="006A2377" w:rsidRDefault="006A2377" w:rsidP="006A2377">
    <w:pPr>
      <w:pStyle w:val="Pidipagina"/>
      <w:pBdr>
        <w:top w:val="single" w:sz="4" w:space="4" w:color="0E2841" w:themeColor="text2"/>
      </w:pBdr>
      <w:jc w:val="right"/>
      <w:rPr>
        <w:sz w:val="20"/>
        <w:szCs w:val="20"/>
      </w:rPr>
    </w:pPr>
    <w:r w:rsidRPr="006A2377">
      <w:rPr>
        <w:sz w:val="20"/>
        <w:szCs w:val="20"/>
      </w:rPr>
      <w:t xml:space="preserve">Page </w:t>
    </w:r>
    <w:r w:rsidRPr="006A2377">
      <w:rPr>
        <w:b/>
        <w:bCs/>
        <w:sz w:val="20"/>
        <w:szCs w:val="20"/>
      </w:rPr>
      <w:fldChar w:fldCharType="begin"/>
    </w:r>
    <w:r w:rsidRPr="006A2377">
      <w:rPr>
        <w:b/>
        <w:bCs/>
        <w:sz w:val="20"/>
        <w:szCs w:val="20"/>
      </w:rPr>
      <w:instrText xml:space="preserve"> PAGE  \* Arabic  \* MERGEFORMAT </w:instrText>
    </w:r>
    <w:r w:rsidRPr="006A2377">
      <w:rPr>
        <w:b/>
        <w:bCs/>
        <w:sz w:val="20"/>
        <w:szCs w:val="20"/>
      </w:rPr>
      <w:fldChar w:fldCharType="separate"/>
    </w:r>
    <w:r w:rsidRPr="006A2377">
      <w:rPr>
        <w:b/>
        <w:bCs/>
        <w:noProof/>
        <w:sz w:val="20"/>
        <w:szCs w:val="20"/>
      </w:rPr>
      <w:t>1</w:t>
    </w:r>
    <w:r w:rsidRPr="006A2377">
      <w:rPr>
        <w:b/>
        <w:bCs/>
        <w:sz w:val="20"/>
        <w:szCs w:val="20"/>
      </w:rPr>
      <w:fldChar w:fldCharType="end"/>
    </w:r>
    <w:r w:rsidRPr="006A2377">
      <w:rPr>
        <w:sz w:val="20"/>
        <w:szCs w:val="20"/>
      </w:rPr>
      <w:t xml:space="preserve"> of </w:t>
    </w:r>
    <w:r w:rsidRPr="006A2377">
      <w:rPr>
        <w:b/>
        <w:bCs/>
        <w:sz w:val="20"/>
        <w:szCs w:val="20"/>
      </w:rPr>
      <w:fldChar w:fldCharType="begin"/>
    </w:r>
    <w:r w:rsidRPr="006A2377">
      <w:rPr>
        <w:b/>
        <w:bCs/>
        <w:sz w:val="20"/>
        <w:szCs w:val="20"/>
      </w:rPr>
      <w:instrText xml:space="preserve"> NUMPAGES  \* Arabic  \* MERGEFORMAT </w:instrText>
    </w:r>
    <w:r w:rsidRPr="006A2377">
      <w:rPr>
        <w:b/>
        <w:bCs/>
        <w:sz w:val="20"/>
        <w:szCs w:val="20"/>
      </w:rPr>
      <w:fldChar w:fldCharType="separate"/>
    </w:r>
    <w:r w:rsidRPr="006A2377">
      <w:rPr>
        <w:b/>
        <w:bCs/>
        <w:noProof/>
        <w:sz w:val="20"/>
        <w:szCs w:val="20"/>
      </w:rPr>
      <w:t>2</w:t>
    </w:r>
    <w:r w:rsidRPr="006A2377">
      <w:rPr>
        <w:b/>
        <w:b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D4CD74" w14:textId="77777777" w:rsidR="001E5597" w:rsidRDefault="001E5597" w:rsidP="006A2377">
      <w:pPr>
        <w:spacing w:after="0" w:line="240" w:lineRule="auto"/>
      </w:pPr>
      <w:r>
        <w:separator/>
      </w:r>
    </w:p>
  </w:footnote>
  <w:footnote w:type="continuationSeparator" w:id="0">
    <w:p w14:paraId="53045FD8" w14:textId="77777777" w:rsidR="001E5597" w:rsidRDefault="001E5597" w:rsidP="006A23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2B02B1" w14:textId="77BCE4C1" w:rsidR="006A2377" w:rsidRPr="00D16C89" w:rsidRDefault="00D16C89" w:rsidP="00D16C89">
    <w:pPr>
      <w:pStyle w:val="Intestazione"/>
      <w:jc w:val="center"/>
      <w:rPr>
        <w:b/>
        <w:bCs/>
        <w:i/>
        <w:iCs/>
        <w:sz w:val="20"/>
        <w:szCs w:val="20"/>
        <w:lang w:val="it-IT"/>
      </w:rPr>
    </w:pPr>
    <w:r w:rsidRPr="00D16C89">
      <w:rPr>
        <w:b/>
        <w:bCs/>
        <w:i/>
        <w:iCs/>
        <w:sz w:val="20"/>
        <w:szCs w:val="20"/>
        <w:lang w:val="it-IT"/>
      </w:rPr>
      <w:t>W20-D2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965556"/>
    <w:multiLevelType w:val="hybridMultilevel"/>
    <w:tmpl w:val="C3589B98"/>
    <w:lvl w:ilvl="0" w:tplc="82021046">
      <w:start w:val="1"/>
      <w:numFmt w:val="bullet"/>
      <w:pStyle w:val="Paragrafoelenco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2A6974"/>
    <w:multiLevelType w:val="multilevel"/>
    <w:tmpl w:val="C3AAC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374BC"/>
    <w:multiLevelType w:val="hybridMultilevel"/>
    <w:tmpl w:val="33CED6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6110B9"/>
    <w:multiLevelType w:val="multilevel"/>
    <w:tmpl w:val="C3AAC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4" w15:restartNumberingAfterBreak="0">
    <w:nsid w:val="7127381B"/>
    <w:multiLevelType w:val="hybridMultilevel"/>
    <w:tmpl w:val="231E8F0A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7BD5EC7"/>
    <w:multiLevelType w:val="multilevel"/>
    <w:tmpl w:val="86F6F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170264"/>
    <w:multiLevelType w:val="hybridMultilevel"/>
    <w:tmpl w:val="56C899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265893">
    <w:abstractNumId w:val="0"/>
  </w:num>
  <w:num w:numId="2" w16cid:durableId="429933384">
    <w:abstractNumId w:val="2"/>
  </w:num>
  <w:num w:numId="3" w16cid:durableId="723715841">
    <w:abstractNumId w:val="4"/>
  </w:num>
  <w:num w:numId="4" w16cid:durableId="304428631">
    <w:abstractNumId w:val="1"/>
  </w:num>
  <w:num w:numId="5" w16cid:durableId="1100183575">
    <w:abstractNumId w:val="5"/>
  </w:num>
  <w:num w:numId="6" w16cid:durableId="1544250112">
    <w:abstractNumId w:val="3"/>
  </w:num>
  <w:num w:numId="7" w16cid:durableId="116165248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3A4"/>
    <w:rsid w:val="00010CA4"/>
    <w:rsid w:val="00070175"/>
    <w:rsid w:val="00096079"/>
    <w:rsid w:val="00156C2C"/>
    <w:rsid w:val="001D3177"/>
    <w:rsid w:val="001E5597"/>
    <w:rsid w:val="001F584A"/>
    <w:rsid w:val="00202346"/>
    <w:rsid w:val="00210305"/>
    <w:rsid w:val="0021336D"/>
    <w:rsid w:val="00255058"/>
    <w:rsid w:val="003271BA"/>
    <w:rsid w:val="003D64CD"/>
    <w:rsid w:val="00436A50"/>
    <w:rsid w:val="004D32B3"/>
    <w:rsid w:val="004E1C03"/>
    <w:rsid w:val="0051588C"/>
    <w:rsid w:val="00672D6F"/>
    <w:rsid w:val="006A2377"/>
    <w:rsid w:val="006E774A"/>
    <w:rsid w:val="00741192"/>
    <w:rsid w:val="007A19EF"/>
    <w:rsid w:val="007C2B75"/>
    <w:rsid w:val="008153A4"/>
    <w:rsid w:val="008B5991"/>
    <w:rsid w:val="008E6A3D"/>
    <w:rsid w:val="00945ACD"/>
    <w:rsid w:val="00A15196"/>
    <w:rsid w:val="00A8471F"/>
    <w:rsid w:val="00B11DF9"/>
    <w:rsid w:val="00B86AF2"/>
    <w:rsid w:val="00C22AEF"/>
    <w:rsid w:val="00CA303C"/>
    <w:rsid w:val="00CD2391"/>
    <w:rsid w:val="00CE2EFF"/>
    <w:rsid w:val="00CF245C"/>
    <w:rsid w:val="00CF5A7B"/>
    <w:rsid w:val="00D16C89"/>
    <w:rsid w:val="00D42DDF"/>
    <w:rsid w:val="00D566BE"/>
    <w:rsid w:val="00E23722"/>
    <w:rsid w:val="00E33B17"/>
    <w:rsid w:val="00FB1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DECCB"/>
  <w15:chartTrackingRefBased/>
  <w15:docId w15:val="{94FCDD2B-96C6-4704-B1A9-A054456A2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A2377"/>
    <w:pPr>
      <w:jc w:val="both"/>
    </w:pPr>
    <w:rPr>
      <w:lang w:val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4D32B3"/>
    <w:pPr>
      <w:keepNext/>
      <w:keepLines/>
      <w:pageBreakBefore/>
      <w:pBdr>
        <w:bottom w:val="single" w:sz="4" w:space="1" w:color="0E2841" w:themeColor="text2"/>
      </w:pBdr>
      <w:spacing w:after="360"/>
      <w:outlineLvl w:val="0"/>
    </w:pPr>
    <w:rPr>
      <w:rFonts w:ascii="Raleway" w:hAnsi="Raleway"/>
      <w:b/>
      <w:bCs/>
      <w:caps/>
      <w:sz w:val="24"/>
      <w:szCs w:val="24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A2377"/>
    <w:pPr>
      <w:spacing w:before="240"/>
      <w:outlineLvl w:val="1"/>
    </w:pPr>
    <w:rPr>
      <w:b/>
      <w:bCs/>
      <w:color w:val="0E2841" w:themeColor="text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A2377"/>
    <w:pPr>
      <w:spacing w:before="160"/>
      <w:outlineLvl w:val="2"/>
    </w:pPr>
    <w:rPr>
      <w:b/>
      <w:bCs/>
      <w:i/>
      <w:iCs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E1C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E1C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E1C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E1C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E1C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E1C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D32B3"/>
    <w:rPr>
      <w:rFonts w:ascii="Raleway" w:hAnsi="Raleway"/>
      <w:b/>
      <w:bCs/>
      <w:caps/>
      <w:sz w:val="24"/>
      <w:szCs w:val="24"/>
      <w:lang w:val="en-US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A2377"/>
    <w:rPr>
      <w:b/>
      <w:bCs/>
      <w:color w:val="0E2841" w:themeColor="text2"/>
      <w:lang w:val="en-US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A2377"/>
    <w:rPr>
      <w:b/>
      <w:bCs/>
      <w:i/>
      <w:iCs/>
      <w:lang w:val="en-US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E1C03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E1C03"/>
    <w:rPr>
      <w:rFonts w:eastAsiaTheme="majorEastAsia" w:cstheme="majorBidi"/>
      <w:color w:val="0F4761" w:themeColor="accent1" w:themeShade="BF"/>
      <w:lang w:val="en-US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E1C03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E1C03"/>
    <w:rPr>
      <w:rFonts w:eastAsiaTheme="majorEastAsia" w:cstheme="majorBidi"/>
      <w:color w:val="595959" w:themeColor="text1" w:themeTint="A6"/>
      <w:lang w:val="en-US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E1C03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E1C03"/>
    <w:rPr>
      <w:rFonts w:eastAsiaTheme="majorEastAsia" w:cstheme="majorBidi"/>
      <w:color w:val="272727" w:themeColor="text1" w:themeTint="D8"/>
      <w:lang w:val="en-US"/>
    </w:rPr>
  </w:style>
  <w:style w:type="paragraph" w:styleId="Titolo">
    <w:name w:val="Title"/>
    <w:basedOn w:val="Normale"/>
    <w:next w:val="Normale"/>
    <w:link w:val="TitoloCarattere"/>
    <w:uiPriority w:val="10"/>
    <w:qFormat/>
    <w:rsid w:val="006A2377"/>
    <w:pPr>
      <w:spacing w:after="240"/>
      <w:ind w:right="4320"/>
    </w:pPr>
    <w:rPr>
      <w:rFonts w:ascii="Raleway" w:hAnsi="Raleway"/>
      <w:b/>
      <w:bCs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A2377"/>
    <w:rPr>
      <w:rFonts w:ascii="Raleway" w:hAnsi="Raleway"/>
      <w:b/>
      <w:bCs/>
      <w:sz w:val="56"/>
      <w:szCs w:val="56"/>
      <w:lang w:val="en-US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A2377"/>
    <w:pPr>
      <w:tabs>
        <w:tab w:val="left" w:pos="7227"/>
      </w:tabs>
      <w:ind w:right="4320"/>
    </w:pPr>
    <w:rPr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A2377"/>
    <w:rPr>
      <w:sz w:val="28"/>
      <w:szCs w:val="28"/>
      <w:lang w:val="en-US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E1C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E1C03"/>
    <w:rPr>
      <w:i/>
      <w:iCs/>
      <w:color w:val="404040" w:themeColor="text1" w:themeTint="BF"/>
      <w:lang w:val="en-US"/>
    </w:rPr>
  </w:style>
  <w:style w:type="paragraph" w:styleId="Paragrafoelenco">
    <w:name w:val="List Paragraph"/>
    <w:basedOn w:val="Normale"/>
    <w:uiPriority w:val="34"/>
    <w:qFormat/>
    <w:rsid w:val="006A2377"/>
    <w:pPr>
      <w:numPr>
        <w:numId w:val="1"/>
      </w:numPr>
      <w:contextualSpacing/>
    </w:pPr>
  </w:style>
  <w:style w:type="character" w:styleId="Enfasiintensa">
    <w:name w:val="Intense Emphasis"/>
    <w:basedOn w:val="Carpredefinitoparagrafo"/>
    <w:uiPriority w:val="21"/>
    <w:qFormat/>
    <w:rsid w:val="004E1C0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E1C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E1C03"/>
    <w:rPr>
      <w:i/>
      <w:iCs/>
      <w:color w:val="0F4761" w:themeColor="accent1" w:themeShade="BF"/>
      <w:lang w:val="en-US"/>
    </w:rPr>
  </w:style>
  <w:style w:type="character" w:styleId="Riferimentointenso">
    <w:name w:val="Intense Reference"/>
    <w:basedOn w:val="Carpredefinitoparagrafo"/>
    <w:uiPriority w:val="32"/>
    <w:qFormat/>
    <w:rsid w:val="004E1C03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6A23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A2377"/>
    <w:rPr>
      <w:lang w:val="en-US"/>
    </w:rPr>
  </w:style>
  <w:style w:type="paragraph" w:styleId="Pidipagina">
    <w:name w:val="footer"/>
    <w:basedOn w:val="Normale"/>
    <w:link w:val="PidipaginaCarattere"/>
    <w:uiPriority w:val="99"/>
    <w:unhideWhenUsed/>
    <w:rsid w:val="006A23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A2377"/>
    <w:rPr>
      <w:lang w:val="en-US"/>
    </w:rPr>
  </w:style>
  <w:style w:type="paragraph" w:styleId="Sommario1">
    <w:name w:val="toc 1"/>
    <w:basedOn w:val="Normale"/>
    <w:next w:val="Normale"/>
    <w:autoRedefine/>
    <w:uiPriority w:val="39"/>
    <w:unhideWhenUsed/>
    <w:rsid w:val="004D32B3"/>
    <w:pPr>
      <w:spacing w:after="100"/>
    </w:pPr>
    <w:rPr>
      <w:b/>
    </w:rPr>
  </w:style>
  <w:style w:type="paragraph" w:styleId="Sommario3">
    <w:name w:val="toc 3"/>
    <w:basedOn w:val="Normale"/>
    <w:next w:val="Normale"/>
    <w:autoRedefine/>
    <w:uiPriority w:val="39"/>
    <w:unhideWhenUsed/>
    <w:rsid w:val="004D32B3"/>
    <w:pPr>
      <w:spacing w:after="100"/>
      <w:ind w:left="440"/>
    </w:pPr>
    <w:rPr>
      <w:i/>
    </w:rPr>
  </w:style>
  <w:style w:type="paragraph" w:styleId="Sommario2">
    <w:name w:val="toc 2"/>
    <w:basedOn w:val="Normale"/>
    <w:next w:val="Normale"/>
    <w:autoRedefine/>
    <w:uiPriority w:val="39"/>
    <w:unhideWhenUsed/>
    <w:rsid w:val="004D32B3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4D32B3"/>
    <w:rPr>
      <w:color w:val="467886" w:themeColor="hyperlink"/>
      <w:u w:val="single"/>
    </w:rPr>
  </w:style>
  <w:style w:type="paragraph" w:styleId="NormaleWeb">
    <w:name w:val="Normal (Web)"/>
    <w:basedOn w:val="Normale"/>
    <w:uiPriority w:val="99"/>
    <w:unhideWhenUsed/>
    <w:rsid w:val="00D16C8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D16C89"/>
    <w:rPr>
      <w:b/>
      <w:bCs/>
    </w:rPr>
  </w:style>
  <w:style w:type="character" w:customStyle="1" w:styleId="line-clamp-1">
    <w:name w:val="line-clamp-1"/>
    <w:basedOn w:val="Carpredefinitoparagrafo"/>
    <w:rsid w:val="00D16C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8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9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29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98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45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ssio\Documents\Modelli%20di%20Office%20personalizzati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ndrea2572">
      <a:majorFont>
        <a:latin typeface="Raleway"/>
        <a:ea typeface=""/>
        <a:cs typeface=""/>
      </a:majorFont>
      <a:minorFont>
        <a:latin typeface="Open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AC1C9-3D09-4066-8D89-E3BF4FB41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</Template>
  <TotalTime>37</TotalTime>
  <Pages>1</Pages>
  <Words>638</Words>
  <Characters>3643</Characters>
  <Application>Microsoft Office Word</Application>
  <DocSecurity>0</DocSecurity>
  <Lines>30</Lines>
  <Paragraphs>8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5" baseType="lpstr">
      <vt:lpstr/>
      <vt:lpstr/>
      <vt:lpstr>Heading 1</vt:lpstr>
      <vt:lpstr>    Heading 2</vt:lpstr>
      <vt:lpstr>        Heading 3</vt:lpstr>
    </vt:vector>
  </TitlesOfParts>
  <Company/>
  <LinksUpToDate>false</LinksUpToDate>
  <CharactersWithSpaces>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</dc:creator>
  <cp:keywords/>
  <dc:description/>
  <cp:lastModifiedBy>Andrea Sciattella</cp:lastModifiedBy>
  <cp:revision>6</cp:revision>
  <cp:lastPrinted>2024-07-02T22:26:00Z</cp:lastPrinted>
  <dcterms:created xsi:type="dcterms:W3CDTF">2024-07-02T21:40:00Z</dcterms:created>
  <dcterms:modified xsi:type="dcterms:W3CDTF">2024-07-02T22:26:00Z</dcterms:modified>
</cp:coreProperties>
</file>